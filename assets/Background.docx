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66"/>
  <w:body>
    <w:p w:rsidR="00EC5640" w:rsidRDefault="008D42DD" w:rsidP="008D42DD">
      <w:bookmarkStart w:id="0" w:name="_GoBack"/>
      <w:bookmarkEnd w:id="0"/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9F8E558" wp14:editId="6C833E54">
                <wp:simplePos x="0" y="0"/>
                <wp:positionH relativeFrom="column">
                  <wp:posOffset>-876300</wp:posOffset>
                </wp:positionH>
                <wp:positionV relativeFrom="paragraph">
                  <wp:posOffset>-914400</wp:posOffset>
                </wp:positionV>
                <wp:extent cx="10620375" cy="7534275"/>
                <wp:effectExtent l="0" t="0" r="161925" b="9525"/>
                <wp:wrapTight wrapText="bothSides">
                  <wp:wrapPolygon edited="0">
                    <wp:start x="16040" y="0"/>
                    <wp:lineTo x="3138" y="109"/>
                    <wp:lineTo x="2596" y="164"/>
                    <wp:lineTo x="2596" y="874"/>
                    <wp:lineTo x="1743" y="1092"/>
                    <wp:lineTo x="1201" y="1475"/>
                    <wp:lineTo x="1201" y="1748"/>
                    <wp:lineTo x="39" y="2294"/>
                    <wp:lineTo x="232" y="2621"/>
                    <wp:lineTo x="465" y="3495"/>
                    <wp:lineTo x="504" y="4369"/>
                    <wp:lineTo x="310" y="5243"/>
                    <wp:lineTo x="0" y="5516"/>
                    <wp:lineTo x="0" y="5735"/>
                    <wp:lineTo x="697" y="6117"/>
                    <wp:lineTo x="891" y="6991"/>
                    <wp:lineTo x="542" y="7100"/>
                    <wp:lineTo x="387" y="7373"/>
                    <wp:lineTo x="271" y="15237"/>
                    <wp:lineTo x="542" y="15729"/>
                    <wp:lineTo x="775" y="15729"/>
                    <wp:lineTo x="775" y="16057"/>
                    <wp:lineTo x="1511" y="16603"/>
                    <wp:lineTo x="1898" y="16603"/>
                    <wp:lineTo x="659" y="17422"/>
                    <wp:lineTo x="659" y="17477"/>
                    <wp:lineTo x="2131" y="18350"/>
                    <wp:lineTo x="2015" y="19224"/>
                    <wp:lineTo x="1395" y="19880"/>
                    <wp:lineTo x="1666" y="20098"/>
                    <wp:lineTo x="1317" y="20644"/>
                    <wp:lineTo x="1240" y="20917"/>
                    <wp:lineTo x="1279" y="21300"/>
                    <wp:lineTo x="1821" y="21573"/>
                    <wp:lineTo x="2402" y="21573"/>
                    <wp:lineTo x="2983" y="21573"/>
                    <wp:lineTo x="3061" y="21573"/>
                    <wp:lineTo x="3410" y="21081"/>
                    <wp:lineTo x="12088" y="20972"/>
                    <wp:lineTo x="19643" y="20590"/>
                    <wp:lineTo x="19837" y="17477"/>
                    <wp:lineTo x="20070" y="16603"/>
                    <wp:lineTo x="20961" y="14855"/>
                    <wp:lineTo x="21271" y="13981"/>
                    <wp:lineTo x="21232" y="12343"/>
                    <wp:lineTo x="21077" y="11360"/>
                    <wp:lineTo x="21891" y="10541"/>
                    <wp:lineTo x="21813" y="9721"/>
                    <wp:lineTo x="21581" y="9612"/>
                    <wp:lineTo x="20767" y="8738"/>
                    <wp:lineTo x="21077" y="7755"/>
                    <wp:lineTo x="18791" y="6991"/>
                    <wp:lineTo x="19062" y="6991"/>
                    <wp:lineTo x="20225" y="6281"/>
                    <wp:lineTo x="20147" y="5243"/>
                    <wp:lineTo x="20535" y="4369"/>
                    <wp:lineTo x="20728" y="3495"/>
                    <wp:lineTo x="20999" y="2621"/>
                    <wp:lineTo x="21193" y="2239"/>
                    <wp:lineTo x="21038" y="2075"/>
                    <wp:lineTo x="20186" y="1638"/>
                    <wp:lineTo x="20070" y="1420"/>
                    <wp:lineTo x="19450" y="874"/>
                    <wp:lineTo x="19566" y="164"/>
                    <wp:lineTo x="19256" y="109"/>
                    <wp:lineTo x="16234" y="0"/>
                    <wp:lineTo x="16040" y="0"/>
                  </wp:wrapPolygon>
                </wp:wrapTight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20375" cy="7534275"/>
                          <a:chOff x="0" y="0"/>
                          <a:chExt cx="7448550" cy="517207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http://www.clipartsheep.com/download.php?img=http://www.clipartbest.com/cliparts/yTo/eE5/yToeE5kjc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 descr="http://www.clipartbest.com/cliparts/9cR/RGB/9cRRGBeGi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00" y="666750"/>
                            <a:ext cx="5286375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 descr="https://chagfordfilmfestival.com/wp-content/uploads/2014/09/batman-pow-300x219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9125" y="0"/>
                            <a:ext cx="2857500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https://chagfordfilmfestival.com/wp-content/uploads/2014/09/batman-bam-300x227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26931">
                            <a:off x="4591050" y="1552575"/>
                            <a:ext cx="285750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http://www.cliparthut.com/clip-arts/43/comic-book-sound-effects-43474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0846">
                            <a:off x="1552575" y="2867025"/>
                            <a:ext cx="57340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http://www.cadeauperso.info/medias/38/Personnalisation/Tableau-Bande-Dessinee/Ono/bam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175" y="3076575"/>
                            <a:ext cx="24479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-69pt;margin-top:-1in;width:836.25pt;height:593.25pt;z-index:251664384;mso-width-relative:margin;mso-height-relative:margin" coordsize="74485,51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http://www.clipartsheep.com/download.php?img=http://www.clipartbest.com/cliparts/yTo/eE5/yToeE5kjc.png" style="position:absolute;width:17907;height:17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hTy/BAAAA2gAAAA8AAABkcnMvZG93bnJldi54bWxEj09rwkAUxO8Fv8PyBG91Y4Ui0VVEELw0&#10;0LTx/My+/MHs27C70eTbdwuFHoeZ+Q2zO4ymEw9yvrWsYLVMQBCXVrdcK/j+Or9uQPiArLGzTAom&#10;8nDYz152mGr75E965KEWEcI+RQVNCH0qpS8bMuiXtieOXmWdwRClq6V2+Ixw08m3JHmXBluOCw32&#10;dGqovOeDUbDJPH3kK19VIZtuw/VcOMZCqcV8PG5BBBrDf/ivfdEK1vB7Jd4Au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xhTy/BAAAA2gAAAA8AAAAAAAAAAAAAAAAAnwIA&#10;AGRycy9kb3ducmV2LnhtbFBLBQYAAAAABAAEAPcAAACNAwAAAAA=&#10;">
                  <v:imagedata r:id="rId11" o:title="yToeE5kjc"/>
                  <v:path arrowok="t"/>
                </v:shape>
                <v:shape id="Picture 4" o:spid="_x0000_s1028" type="#_x0000_t75" alt="http://www.clipartbest.com/cliparts/9cR/RGB/9cRRGBeGi.png" style="position:absolute;left:1143;top:6667;width:52863;height:32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Gw+TCAAAA2gAAAA8AAABkcnMvZG93bnJldi54bWxEj0GLwjAUhO+C/yE8YS+yJoqKVKOI4Oph&#10;D2r34u3RvG27Ni+liVr//UYQPA4z8w2zWLW2EjdqfOlYw3CgQBBnzpSca/hJt58zED4gG6wck4YH&#10;eVgtu50FJsbd+Ui3U8hFhLBPUEMRQp1I6bOCLPqBq4mj9+saiyHKJpemwXuE20qOlJpKiyXHhQJr&#10;2hSUXU5Xq+Gw+8vV7PydVqMvZlbTST8ta60/eu16DiJQG97hV3tvNIzheSXeALn8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BsPkwgAAANoAAAAPAAAAAAAAAAAAAAAAAJ8C&#10;AABkcnMvZG93bnJldi54bWxQSwUGAAAAAAQABAD3AAAAjgMAAAAA&#10;">
                  <v:imagedata r:id="rId12" o:title="9cRRGBeGi"/>
                  <v:path arrowok="t"/>
                </v:shape>
                <v:shape id="Picture 1" o:spid="_x0000_s1029" type="#_x0000_t75" alt="https://chagfordfilmfestival.com/wp-content/uploads/2014/09/batman-pow-300x219.png" style="position:absolute;left:44291;width:28575;height:20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jR9PCAAAA2gAAAA8AAABkcnMvZG93bnJldi54bWxET0tPAjEQvpvwH5oh4SZdxSCsFGIUDReD&#10;PC7cJtthu3E7XdvCLv/ekpB4mnz5njNbdLYWZ/KhcqzgYZiBIC6crrhUsN993E9AhIissXZMCi4U&#10;YDHv3c0w167lDZ23sRQphEOOCkyMTS5lKAxZDEPXECfu6LzFmKAvpfbYpnBby8csG0uLFacGgw29&#10;GSp+tier4Lh+Xr0fvvz3UzSX9vN3rWm0nCo16HevLyAidfFffHOvdJoP11euV8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40fTwgAAANoAAAAPAAAAAAAAAAAAAAAAAJ8C&#10;AABkcnMvZG93bnJldi54bWxQSwUGAAAAAAQABAD3AAAAjgMAAAAA&#10;">
                  <v:imagedata r:id="rId13" o:title="batman-pow-300x219"/>
                  <v:path arrowok="t"/>
                </v:shape>
                <v:shape id="Picture 2" o:spid="_x0000_s1030" type="#_x0000_t75" alt="https://chagfordfilmfestival.com/wp-content/uploads/2014/09/batman-bam-300x227.png" style="position:absolute;left:45910;top:15525;width:28575;height:21622;rotation:1012456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Q7TXDAAAA2gAAAA8AAABkcnMvZG93bnJldi54bWxEj81qwzAQhO+FvoPYQi+hluNDKG5k06YE&#10;ekpI0gdYrPUPtlZGUhLHTx8FCj0OM/MNsy4nM4gLOd9ZVrBMUhDEldUdNwp+T9u3dxA+IGscLJOC&#10;G3koi+enNebaXvlAl2NoRISwz1FBG8KYS+mrlgz6xI7E0autMxiidI3UDq8RbgaZpelKGuw4LrQ4&#10;0qalqj+ejYLVfJs3kg673i3q8/cym7b7xZdSry/T5weIQFP4D/+1f7SCDB5X4g2Qx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1DtNcMAAADaAAAADwAAAAAAAAAAAAAAAACf&#10;AgAAZHJzL2Rvd25yZXYueG1sUEsFBgAAAAAEAAQA9wAAAI8DAAAAAA==&#10;">
                  <v:imagedata r:id="rId14" o:title="batman-bam-300x227" recolortarget="black"/>
                  <v:path arrowok="t"/>
                </v:shape>
                <v:shape id="Picture 5" o:spid="_x0000_s1031" type="#_x0000_t75" alt="http://www.cliparthut.com/clip-arts/43/comic-book-sound-effects-43474.png" style="position:absolute;left:15525;top:28670;width:57341;height:20764;rotation:197532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kQ+7CAAAA2gAAAA8AAABkcnMvZG93bnJldi54bWxEj0FrwkAUhO+C/2F5BW9mo7ZSUlcRUfDU&#10;0piDx0f2mY3Nvg3Z1cR/7xYKPQ4z8w2z2gy2EXfqfO1YwSxJQRCXTtdcKShOh+k7CB+QNTaOScGD&#10;PGzW49EKM+16/qZ7HioRIewzVGBCaDMpfWnIok9cSxy9i+sshii7SuoO+wi3jZyn6VJarDkuGGxp&#10;Z6j8yW9Wwf72qc9m9jWX9upei6FY9LlkpSYvw/YDRKAh/If/2ket4A1+r8QbIN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JEPuwgAAANoAAAAPAAAAAAAAAAAAAAAAAJ8C&#10;AABkcnMvZG93bnJldi54bWxQSwUGAAAAAAQABAD3AAAAjgMAAAAA&#10;">
                  <v:imagedata r:id="rId15" o:title="comic-book-sound-effects-43474" recolortarget="black"/>
                  <v:path arrowok="t"/>
                </v:shape>
                <v:shape id="Picture 8" o:spid="_x0000_s1032" type="#_x0000_t75" alt="http://www.cadeauperso.info/medias/38/Personnalisation/Tableau-Bande-Dessinee/Ono/bam.png" style="position:absolute;left:2571;top:30765;width:24480;height:20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+QXq+AAAA2gAAAA8AAABkcnMvZG93bnJldi54bWxET02LwjAQvQv7H8IseNNkFxGppkUXZBdv&#10;Vi+9Dc3YFptJaWLt+uvNQfD4eN+bbLStGKj3jWMNX3MFgrh0puFKw/m0n61A+IBssHVMGv7JQ5Z+&#10;TDaYGHfnIw15qEQMYZ+ghjqELpHSlzVZ9HPXEUfu4nqLIcK+kqbHewy3rfxWaiktNhwbauzop6by&#10;mt+shiL8truHKsYVnvKyGdShWhxQ6+nnuF2DCDSGt/jl/jMa4tZ4Jd4AmT4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O+QXq+AAAA2gAAAA8AAAAAAAAAAAAAAAAAnwIAAGRy&#10;cy9kb3ducmV2LnhtbFBLBQYAAAAABAAEAPcAAACKAwAAAAA=&#10;">
                  <v:imagedata r:id="rId16" o:title="bam"/>
                  <v:path arrowok="t"/>
                </v:shape>
                <w10:wrap type="tight"/>
              </v:group>
            </w:pict>
          </mc:Fallback>
        </mc:AlternateContent>
      </w:r>
    </w:p>
    <w:sectPr w:rsidR="00EC5640" w:rsidSect="008D42D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2DD"/>
    <w:rsid w:val="00740EB3"/>
    <w:rsid w:val="008A7BFB"/>
    <w:rsid w:val="008D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3f3f,#ff943b,#f93,#ff6"/>
      <o:colormenu v:ext="edit" fillcolor="#ff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2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2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DF9CA86F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Cambridge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V3498 (Conference ID)</dc:creator>
  <cp:lastModifiedBy>V3498 (Conference ID)</cp:lastModifiedBy>
  <cp:revision>1</cp:revision>
  <dcterms:created xsi:type="dcterms:W3CDTF">2015-08-11T09:25:00Z</dcterms:created>
  <dcterms:modified xsi:type="dcterms:W3CDTF">2015-08-11T09:32:00Z</dcterms:modified>
</cp:coreProperties>
</file>